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p w14:paraId="0E063342" w14:textId="0E414D26" w:rsidR="007A153A" w:rsidRDefault="002B7D2D">
      <w:bookmarkStart w:id="0" w:name="_Hlk57671050"/>
      <w:r>
        <w:rPr>
          <w:noProof/>
        </w:rPr>
        <w:drawing>
          <wp:anchor distT="0" distB="0" distL="114300" distR="114300" simplePos="0" relativeHeight="251658240" behindDoc="1" locked="0" layoutInCell="1" allowOverlap="1" wp14:anchorId="2314DF7C" wp14:editId="6AE78D05">
            <wp:simplePos x="0" y="0"/>
            <wp:positionH relativeFrom="column">
              <wp:posOffset>-1</wp:posOffset>
            </wp:positionH>
            <wp:positionV relativeFrom="page">
              <wp:posOffset>0</wp:posOffset>
            </wp:positionV>
            <wp:extent cx="7858125" cy="10418554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0985" cy="10422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0EB22BD0" wp14:editId="55A161DD">
                <wp:extent cx="7753358" cy="10039352"/>
                <wp:effectExtent l="0" t="0" r="0" b="0"/>
                <wp:docPr id="9" name="Group 9" descr="Title and text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358" cy="10039352"/>
                          <a:chOff x="29701" y="2300563"/>
                          <a:chExt cx="7753358" cy="8826747"/>
                        </a:xfrm>
                      </wpg:grpSpPr>
                      <wps:wsp>
                        <wps:cNvPr id="7" name="Text Box 7"/>
                        <wps:cNvSpPr txBox="1"/>
                        <wps:spPr>
                          <a:xfrm>
                            <a:off x="4649334" y="9636644"/>
                            <a:ext cx="3133725" cy="1490666"/>
                          </a:xfrm>
                          <a:prstGeom prst="rect">
                            <a:avLst/>
                          </a:prstGeom>
                          <a:solidFill>
                            <a:srgbClr val="DEC8EE">
                              <a:alpha val="50000"/>
                            </a:srgb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395603" w14:textId="77777777" w:rsidR="007D0726" w:rsidRDefault="007D0726" w:rsidP="004A46D7">
                              <w:pPr>
                                <w:pStyle w:val="Heading1"/>
                                <w:jc w:val="right"/>
                                <w:rPr>
                                  <w:i/>
                                  <w:iCs/>
                                  <w:color w:val="FFFFFF" w:themeColor="background1"/>
                                  <w:szCs w:val="44"/>
                                </w:rPr>
                              </w:pPr>
                              <w:proofErr w:type="spellStart"/>
                              <w:r w:rsidRPr="007D0726">
                                <w:rPr>
                                  <w:i/>
                                  <w:iCs/>
                                  <w:color w:val="FFFFFF" w:themeColor="background1"/>
                                  <w:szCs w:val="44"/>
                                </w:rPr>
                                <w:t>Jame’l</w:t>
                              </w:r>
                              <w:proofErr w:type="spellEnd"/>
                              <w:r w:rsidRPr="007D0726">
                                <w:rPr>
                                  <w:i/>
                                  <w:iCs/>
                                  <w:color w:val="FFFFFF" w:themeColor="background1"/>
                                  <w:szCs w:val="44"/>
                                </w:rPr>
                                <w:t xml:space="preserve"> Brown</w:t>
                              </w:r>
                            </w:p>
                            <w:p w14:paraId="4EEC57D9" w14:textId="77777777" w:rsidR="007D0726" w:rsidRDefault="007D0726" w:rsidP="004A46D7">
                              <w:pPr>
                                <w:pStyle w:val="Heading1"/>
                                <w:jc w:val="right"/>
                                <w:rPr>
                                  <w:i/>
                                  <w:iCs/>
                                  <w:color w:val="FFFFFF" w:themeColor="background1"/>
                                  <w:szCs w:val="44"/>
                                </w:rPr>
                              </w:pPr>
                              <w:r w:rsidRPr="007D0726">
                                <w:rPr>
                                  <w:i/>
                                  <w:iCs/>
                                  <w:color w:val="FFFFFF" w:themeColor="background1"/>
                                  <w:szCs w:val="44"/>
                                </w:rPr>
                                <w:t>Usha Saravanakumar</w:t>
                              </w:r>
                            </w:p>
                            <w:p w14:paraId="62325DFB" w14:textId="5BF30908" w:rsidR="007D0726" w:rsidRPr="007D0726" w:rsidRDefault="007D0726" w:rsidP="004A46D7">
                              <w:pPr>
                                <w:pStyle w:val="Heading1"/>
                                <w:jc w:val="right"/>
                                <w:rPr>
                                  <w:i/>
                                  <w:iCs/>
                                  <w:color w:val="FFFFFF" w:themeColor="background1"/>
                                  <w:szCs w:val="44"/>
                                </w:rPr>
                              </w:pPr>
                              <w:r w:rsidRPr="007D0726">
                                <w:rPr>
                                  <w:i/>
                                  <w:iCs/>
                                  <w:color w:val="FFFFFF" w:themeColor="background1"/>
                                  <w:szCs w:val="44"/>
                                </w:rPr>
                                <w:t xml:space="preserve">Crystal </w:t>
                              </w:r>
                              <w:proofErr w:type="spellStart"/>
                              <w:r w:rsidRPr="007D0726">
                                <w:rPr>
                                  <w:i/>
                                  <w:iCs/>
                                  <w:color w:val="FFFFFF" w:themeColor="background1"/>
                                  <w:szCs w:val="44"/>
                                </w:rPr>
                                <w:t>Dalsania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 flipH="1">
                            <a:off x="29701" y="2300563"/>
                            <a:ext cx="3810000" cy="3207442"/>
                          </a:xfrm>
                          <a:prstGeom prst="teardrop">
                            <a:avLst/>
                          </a:prstGeom>
                          <a:solidFill>
                            <a:srgbClr val="C9A6E4">
                              <a:alpha val="49804"/>
                            </a:srgb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9C5540A" w14:textId="2B343760" w:rsidR="004A46D7" w:rsidRDefault="004A46D7" w:rsidP="004A46D7"/>
                            <w:p w14:paraId="0D3D1A6C" w14:textId="7C2B4BB7" w:rsidR="004A46D7" w:rsidRDefault="004A46D7" w:rsidP="004A46D7"/>
                            <w:p w14:paraId="2404AB4F" w14:textId="77777777" w:rsidR="004A46D7" w:rsidRPr="004A46D7" w:rsidRDefault="004A46D7" w:rsidP="004A46D7"/>
                            <w:p w14:paraId="401E764C" w14:textId="77777777" w:rsidR="004A46D7" w:rsidRPr="004A46D7" w:rsidRDefault="002B7D2D" w:rsidP="004A46D7">
                              <w:pPr>
                                <w:pStyle w:val="Title"/>
                                <w:ind w:left="0"/>
                                <w:jc w:val="right"/>
                                <w:rPr>
                                  <w:i/>
                                  <w:iCs/>
                                  <w:color w:val="F2F2F2" w:themeColor="background1" w:themeShade="F2"/>
                                  <w:sz w:val="60"/>
                                  <w:szCs w:val="60"/>
                                </w:rPr>
                              </w:pPr>
                              <w:r w:rsidRPr="004A46D7">
                                <w:rPr>
                                  <w:i/>
                                  <w:iCs/>
                                  <w:color w:val="F2F2F2" w:themeColor="background1" w:themeShade="F2"/>
                                  <w:sz w:val="60"/>
                                  <w:szCs w:val="60"/>
                                </w:rPr>
                                <w:t>Video Games</w:t>
                              </w:r>
                            </w:p>
                            <w:p w14:paraId="64F89D38" w14:textId="1235C487" w:rsidR="002B7D2D" w:rsidRPr="004A46D7" w:rsidRDefault="002B7D2D" w:rsidP="004A46D7">
                              <w:pPr>
                                <w:pStyle w:val="Title"/>
                                <w:ind w:left="0"/>
                                <w:jc w:val="right"/>
                                <w:rPr>
                                  <w:i/>
                                  <w:iCs/>
                                  <w:color w:val="F2F2F2" w:themeColor="background1" w:themeShade="F2"/>
                                  <w:sz w:val="60"/>
                                  <w:szCs w:val="60"/>
                                </w:rPr>
                              </w:pPr>
                              <w:r w:rsidRPr="004A46D7">
                                <w:rPr>
                                  <w:i/>
                                  <w:iCs/>
                                  <w:color w:val="F2F2F2" w:themeColor="background1" w:themeShade="F2"/>
                                  <w:sz w:val="60"/>
                                  <w:szCs w:val="60"/>
                                </w:rPr>
                                <w:t>Sales</w:t>
                              </w:r>
                              <w:r w:rsidR="004A46D7" w:rsidRPr="004A46D7">
                                <w:rPr>
                                  <w:i/>
                                  <w:iCs/>
                                  <w:color w:val="F2F2F2" w:themeColor="background1" w:themeShade="F2"/>
                                  <w:sz w:val="60"/>
                                  <w:szCs w:val="60"/>
                                </w:rPr>
                                <w:t xml:space="preserve"> </w:t>
                              </w:r>
                              <w:r w:rsidRPr="004A46D7">
                                <w:rPr>
                                  <w:i/>
                                  <w:iCs/>
                                  <w:color w:val="F2F2F2" w:themeColor="background1" w:themeShade="F2"/>
                                  <w:sz w:val="60"/>
                                  <w:szCs w:val="60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22BD0" id="Group 9" o:spid="_x0000_s1026" alt="Title and text&#10;" style="width:610.5pt;height:790.5pt;mso-position-horizontal-relative:char;mso-position-vertical-relative:line" coordorigin="297,23005" coordsize="77533,88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left:46493;top:96366;width:31337;height:14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" fillcolor="#dec8ee" stroked="f" strokeweight=".5pt">
                  <v:fill opacity="32896f"/>
                  <v:textbox>
                    <w:txbxContent>
                      <w:p w14:paraId="25395603" w14:textId="77777777" w:rsidR="007D0726" w:rsidRDefault="007D0726" w:rsidP="004A46D7">
                        <w:pPr>
                          <w:pStyle w:val="Heading1"/>
                          <w:jc w:val="right"/>
                          <w:rPr>
                            <w:i/>
                            <w:iCs/>
                            <w:color w:val="FFFFFF" w:themeColor="background1"/>
                            <w:szCs w:val="44"/>
                          </w:rPr>
                        </w:pPr>
                        <w:proofErr w:type="spellStart"/>
                        <w:r w:rsidRPr="007D0726">
                          <w:rPr>
                            <w:i/>
                            <w:iCs/>
                            <w:color w:val="FFFFFF" w:themeColor="background1"/>
                            <w:szCs w:val="44"/>
                          </w:rPr>
                          <w:t>Jame’l</w:t>
                        </w:r>
                        <w:proofErr w:type="spellEnd"/>
                        <w:r w:rsidRPr="007D0726">
                          <w:rPr>
                            <w:i/>
                            <w:iCs/>
                            <w:color w:val="FFFFFF" w:themeColor="background1"/>
                            <w:szCs w:val="44"/>
                          </w:rPr>
                          <w:t xml:space="preserve"> Brown</w:t>
                        </w:r>
                      </w:p>
                      <w:p w14:paraId="4EEC57D9" w14:textId="77777777" w:rsidR="007D0726" w:rsidRDefault="007D0726" w:rsidP="004A46D7">
                        <w:pPr>
                          <w:pStyle w:val="Heading1"/>
                          <w:jc w:val="right"/>
                          <w:rPr>
                            <w:i/>
                            <w:iCs/>
                            <w:color w:val="FFFFFF" w:themeColor="background1"/>
                            <w:szCs w:val="44"/>
                          </w:rPr>
                        </w:pPr>
                        <w:r w:rsidRPr="007D0726">
                          <w:rPr>
                            <w:i/>
                            <w:iCs/>
                            <w:color w:val="FFFFFF" w:themeColor="background1"/>
                            <w:szCs w:val="44"/>
                          </w:rPr>
                          <w:t>Usha Saravanakumar</w:t>
                        </w:r>
                      </w:p>
                      <w:p w14:paraId="62325DFB" w14:textId="5BF30908" w:rsidR="007D0726" w:rsidRPr="007D0726" w:rsidRDefault="007D0726" w:rsidP="004A46D7">
                        <w:pPr>
                          <w:pStyle w:val="Heading1"/>
                          <w:jc w:val="right"/>
                          <w:rPr>
                            <w:i/>
                            <w:iCs/>
                            <w:color w:val="FFFFFF" w:themeColor="background1"/>
                            <w:szCs w:val="44"/>
                          </w:rPr>
                        </w:pPr>
                        <w:r w:rsidRPr="007D0726">
                          <w:rPr>
                            <w:i/>
                            <w:iCs/>
                            <w:color w:val="FFFFFF" w:themeColor="background1"/>
                            <w:szCs w:val="44"/>
                          </w:rPr>
                          <w:t xml:space="preserve">Crystal </w:t>
                        </w:r>
                        <w:proofErr w:type="spellStart"/>
                        <w:r w:rsidRPr="007D0726">
                          <w:rPr>
                            <w:i/>
                            <w:iCs/>
                            <w:color w:val="FFFFFF" w:themeColor="background1"/>
                            <w:szCs w:val="44"/>
                          </w:rPr>
                          <w:t>Dalsania</w:t>
                        </w:r>
                        <w:proofErr w:type="spellEnd"/>
                      </w:p>
                    </w:txbxContent>
                  </v:textbox>
                </v:shape>
                <v:shape id="Text Box 6" o:spid="_x0000_s1028" style="position:absolute;left:297;top:23005;width:38100;height:32075;flip:x;visibility:visible;mso-wrap-style:square;v-text-anchor:top" coordsize="3810000,32074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" adj="-11796480,,5400" path="m,1603721c,718010,852898,,1905000,l3810000,r,1603721c3810000,2489432,2957102,3207442,1905000,3207442,852898,3207442,,2489432,,1603721xe" fillcolor="#c9a6e4" stroked="f" strokeweight=".5pt">
                  <v:fill opacity="32639f"/>
                  <v:stroke joinstyle="miter"/>
                  <v:formulas/>
                  <v:path arrowok="t" o:connecttype="custom" o:connectlocs="0,1603721;1905000,0;3810000,0;3810000,1603721;1905000,3207442;0,1603721" o:connectangles="0,0,0,0,0,0" textboxrect="0,0,3810000,3207442"/>
                  <v:textbox>
                    <w:txbxContent>
                      <w:p w14:paraId="29C5540A" w14:textId="2B343760" w:rsidR="004A46D7" w:rsidRDefault="004A46D7" w:rsidP="004A46D7"/>
                      <w:p w14:paraId="0D3D1A6C" w14:textId="7C2B4BB7" w:rsidR="004A46D7" w:rsidRDefault="004A46D7" w:rsidP="004A46D7"/>
                      <w:p w14:paraId="2404AB4F" w14:textId="77777777" w:rsidR="004A46D7" w:rsidRPr="004A46D7" w:rsidRDefault="004A46D7" w:rsidP="004A46D7"/>
                      <w:p w14:paraId="401E764C" w14:textId="77777777" w:rsidR="004A46D7" w:rsidRPr="004A46D7" w:rsidRDefault="002B7D2D" w:rsidP="004A46D7">
                        <w:pPr>
                          <w:pStyle w:val="Title"/>
                          <w:ind w:left="0"/>
                          <w:jc w:val="right"/>
                          <w:rPr>
                            <w:i/>
                            <w:iCs/>
                            <w:color w:val="F2F2F2" w:themeColor="background1" w:themeShade="F2"/>
                            <w:sz w:val="60"/>
                            <w:szCs w:val="60"/>
                          </w:rPr>
                        </w:pPr>
                        <w:r w:rsidRPr="004A46D7">
                          <w:rPr>
                            <w:i/>
                            <w:iCs/>
                            <w:color w:val="F2F2F2" w:themeColor="background1" w:themeShade="F2"/>
                            <w:sz w:val="60"/>
                            <w:szCs w:val="60"/>
                          </w:rPr>
                          <w:t>Video Games</w:t>
                        </w:r>
                      </w:p>
                      <w:p w14:paraId="64F89D38" w14:textId="1235C487" w:rsidR="002B7D2D" w:rsidRPr="004A46D7" w:rsidRDefault="002B7D2D" w:rsidP="004A46D7">
                        <w:pPr>
                          <w:pStyle w:val="Title"/>
                          <w:ind w:left="0"/>
                          <w:jc w:val="right"/>
                          <w:rPr>
                            <w:i/>
                            <w:iCs/>
                            <w:color w:val="F2F2F2" w:themeColor="background1" w:themeShade="F2"/>
                            <w:sz w:val="60"/>
                            <w:szCs w:val="60"/>
                          </w:rPr>
                        </w:pPr>
                        <w:r w:rsidRPr="004A46D7">
                          <w:rPr>
                            <w:i/>
                            <w:iCs/>
                            <w:color w:val="F2F2F2" w:themeColor="background1" w:themeShade="F2"/>
                            <w:sz w:val="60"/>
                            <w:szCs w:val="60"/>
                          </w:rPr>
                          <w:t>Sales</w:t>
                        </w:r>
                        <w:r w:rsidR="004A46D7" w:rsidRPr="004A46D7">
                          <w:rPr>
                            <w:i/>
                            <w:iCs/>
                            <w:color w:val="F2F2F2" w:themeColor="background1" w:themeShade="F2"/>
                            <w:sz w:val="60"/>
                            <w:szCs w:val="60"/>
                          </w:rPr>
                          <w:t xml:space="preserve"> </w:t>
                        </w:r>
                        <w:r w:rsidRPr="004A46D7">
                          <w:rPr>
                            <w:i/>
                            <w:iCs/>
                            <w:color w:val="F2F2F2" w:themeColor="background1" w:themeShade="F2"/>
                            <w:sz w:val="60"/>
                            <w:szCs w:val="60"/>
                          </w:rPr>
                          <w:t>Analysis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p w14:paraId="3EA01D51" w14:textId="5BDC00D1" w:rsidR="007A153A" w:rsidRDefault="007A153A" w:rsidP="007A153A">
      <w:pPr>
        <w:pStyle w:val="Title"/>
        <w:spacing w:before="240"/>
        <w:ind w:left="0"/>
        <w:jc w:val="both"/>
        <w:sectPr w:rsidR="007A153A" w:rsidSect="00021C04">
          <w:pgSz w:w="12240" w:h="15840"/>
          <w:pgMar w:top="0" w:right="0" w:bottom="0" w:left="0" w:header="720" w:footer="720" w:gutter="0"/>
          <w:cols w:space="720"/>
          <w:docGrid w:linePitch="360"/>
        </w:sectPr>
      </w:pPr>
    </w:p>
    <w:p w14:paraId="5EC14D7C" w14:textId="608DE53C" w:rsidR="007A153A" w:rsidRPr="009B6864" w:rsidRDefault="007A153A" w:rsidP="007A153A">
      <w:pPr>
        <w:pStyle w:val="Title"/>
        <w:spacing w:before="240"/>
        <w:ind w:left="0"/>
        <w:jc w:val="both"/>
        <w:rPr>
          <w:color w:val="7C1DBD"/>
          <w:sz w:val="72"/>
          <w:szCs w:val="72"/>
        </w:rPr>
      </w:pPr>
      <w:r w:rsidRPr="009B6864">
        <w:rPr>
          <w:color w:val="7C1DBD"/>
          <w:sz w:val="72"/>
          <w:szCs w:val="72"/>
        </w:rPr>
        <w:lastRenderedPageBreak/>
        <w:t>ETL Project</w:t>
      </w:r>
    </w:p>
    <w:p w14:paraId="38C68509" w14:textId="58CFC1A0" w:rsidR="007A153A" w:rsidRDefault="007A153A" w:rsidP="007A153A">
      <w:pPr>
        <w:ind w:right="720"/>
      </w:pPr>
      <w:r w:rsidRPr="009B6864">
        <w:rPr>
          <w:color w:val="7C1DBD"/>
          <w:sz w:val="36"/>
          <w:szCs w:val="36"/>
          <w14:textFill>
            <w14:solidFill>
              <w14:srgbClr w14:val="7C1DBD">
                <w14:lumMod w14:val="95000"/>
              </w14:srgbClr>
            </w14:solidFill>
          </w14:textFill>
        </w:rPr>
        <w:t>Video Games Sales Analysis</w:t>
      </w:r>
      <w:r>
        <w:t xml:space="preserve"> </w:t>
      </w:r>
    </w:p>
    <w:p w14:paraId="35440E56" w14:textId="77777777" w:rsidR="007A153A" w:rsidRPr="00171C57" w:rsidRDefault="007A153A" w:rsidP="007A153A">
      <w:pPr>
        <w:ind w:right="720"/>
        <w:rPr>
          <w:sz w:val="18"/>
          <w:szCs w:val="18"/>
        </w:rPr>
      </w:pPr>
    </w:p>
    <w:p w14:paraId="32EA6ED4" w14:textId="50774416" w:rsidR="007A153A" w:rsidRDefault="007A153A" w:rsidP="007A153A">
      <w:pPr>
        <w:pStyle w:val="NoSpacing"/>
        <w:spacing w:line="360" w:lineRule="auto"/>
        <w:rPr>
          <w:color w:val="6918A0"/>
          <w:sz w:val="24"/>
          <w:szCs w:val="24"/>
        </w:rPr>
      </w:pPr>
      <w:r w:rsidRPr="009B6864">
        <w:rPr>
          <w:color w:val="6918A0"/>
          <w:sz w:val="24"/>
          <w:szCs w:val="24"/>
        </w:rPr>
        <w:t>This project extracts, transforms</w:t>
      </w:r>
      <w:r w:rsidR="0052506A">
        <w:rPr>
          <w:color w:val="6918A0"/>
          <w:sz w:val="24"/>
          <w:szCs w:val="24"/>
        </w:rPr>
        <w:t>,</w:t>
      </w:r>
      <w:r w:rsidRPr="009B6864">
        <w:rPr>
          <w:color w:val="6918A0"/>
          <w:sz w:val="24"/>
          <w:szCs w:val="24"/>
        </w:rPr>
        <w:t xml:space="preserve"> and loads video game sales data from </w:t>
      </w:r>
      <w:hyperlink r:id="rId6" w:history="1">
        <w:r w:rsidRPr="00FA4DC4">
          <w:rPr>
            <w:rStyle w:val="Hyperlink"/>
            <w:sz w:val="24"/>
            <w:szCs w:val="24"/>
          </w:rPr>
          <w:t>https://www.vgchartz.com</w:t>
        </w:r>
      </w:hyperlink>
      <w:r w:rsidRPr="009B6864">
        <w:rPr>
          <w:color w:val="6918A0"/>
          <w:sz w:val="24"/>
          <w:szCs w:val="24"/>
        </w:rPr>
        <w:t>.</w:t>
      </w:r>
      <w:r>
        <w:rPr>
          <w:color w:val="6918A0"/>
        </w:rPr>
        <w:t xml:space="preserve"> </w:t>
      </w:r>
      <w:r w:rsidRPr="009B6864">
        <w:rPr>
          <w:color w:val="6918A0"/>
          <w:sz w:val="24"/>
          <w:szCs w:val="24"/>
        </w:rPr>
        <w:t>This dataset could be later used to analyze and answer the following questions</w:t>
      </w:r>
      <w:r>
        <w:rPr>
          <w:color w:val="6918A0"/>
          <w:sz w:val="24"/>
          <w:szCs w:val="24"/>
        </w:rPr>
        <w:t>:</w:t>
      </w:r>
    </w:p>
    <w:p w14:paraId="66AA9C92" w14:textId="77777777" w:rsidR="007A153A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9B6864">
        <w:rPr>
          <w:color w:val="6918A0"/>
          <w:sz w:val="24"/>
          <w:szCs w:val="24"/>
        </w:rPr>
        <w:t>Most popular video game console in various regions</w:t>
      </w:r>
    </w:p>
    <w:p w14:paraId="3A4579E9" w14:textId="77777777" w:rsidR="007A153A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>Most popular video game across various consoles/regions/genre</w:t>
      </w:r>
    </w:p>
    <w:p w14:paraId="1662B690" w14:textId="77777777" w:rsidR="007A153A" w:rsidRPr="000A02DB" w:rsidRDefault="007A153A" w:rsidP="007A153A">
      <w:pPr>
        <w:pStyle w:val="Heading1"/>
        <w:ind w:right="1282"/>
        <w:rPr>
          <w:b/>
          <w:bCs/>
          <w:color w:val="6918A0"/>
          <w:sz w:val="24"/>
          <w:szCs w:val="24"/>
        </w:rPr>
      </w:pPr>
      <w:r w:rsidRPr="000A02DB">
        <w:rPr>
          <w:color w:val="6918A0"/>
        </w:rPr>
        <w:t>Extract</w:t>
      </w:r>
    </w:p>
    <w:p w14:paraId="640280C3" w14:textId="189D2058" w:rsidR="007A153A" w:rsidRPr="000A02DB" w:rsidRDefault="007A153A" w:rsidP="00651914">
      <w:pPr>
        <w:pStyle w:val="NoSpacing"/>
        <w:spacing w:before="60" w:line="360" w:lineRule="auto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 xml:space="preserve">Wrote a </w:t>
      </w:r>
      <w:hyperlink r:id="rId7" w:history="1">
        <w:r w:rsidRPr="00846B30">
          <w:rPr>
            <w:rStyle w:val="Hyperlink"/>
            <w:sz w:val="24"/>
            <w:szCs w:val="24"/>
          </w:rPr>
          <w:t>Jupyter notebook</w:t>
        </w:r>
      </w:hyperlink>
      <w:r w:rsidRPr="000A02DB">
        <w:rPr>
          <w:color w:val="6918A0"/>
          <w:sz w:val="24"/>
          <w:szCs w:val="24"/>
        </w:rPr>
        <w:t xml:space="preserve"> python script to scrape the video games data from www.vgchartz.com website using BeautifulSoup and Splinter to do the following:</w:t>
      </w:r>
    </w:p>
    <w:p w14:paraId="4F12997F" w14:textId="77777777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>Obtained the list of genres</w:t>
      </w:r>
    </w:p>
    <w:p w14:paraId="1797831E" w14:textId="77777777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>Dynamically built the URL to scrape the pages of games data for each genre</w:t>
      </w:r>
    </w:p>
    <w:p w14:paraId="2A8DD18B" w14:textId="02B00945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 xml:space="preserve">Wrote the extracted raw video games data into </w:t>
      </w:r>
      <w:hyperlink r:id="rId8" w:history="1">
        <w:r w:rsidRPr="00171C57">
          <w:rPr>
            <w:rStyle w:val="Hyperlink"/>
            <w:sz w:val="24"/>
            <w:szCs w:val="24"/>
          </w:rPr>
          <w:t>CSV file</w:t>
        </w:r>
      </w:hyperlink>
      <w:r w:rsidRPr="000A02DB">
        <w:rPr>
          <w:color w:val="6918A0"/>
          <w:sz w:val="24"/>
          <w:szCs w:val="24"/>
        </w:rPr>
        <w:t xml:space="preserve"> to be used for Transform process</w:t>
      </w:r>
    </w:p>
    <w:p w14:paraId="1DAC8B74" w14:textId="77777777" w:rsidR="007A153A" w:rsidRPr="000A02DB" w:rsidRDefault="007A153A" w:rsidP="007A153A">
      <w:pPr>
        <w:pStyle w:val="Heading1"/>
        <w:ind w:right="1282"/>
        <w:rPr>
          <w:color w:val="6918A0"/>
          <w:sz w:val="24"/>
          <w:szCs w:val="24"/>
        </w:rPr>
      </w:pPr>
      <w:r w:rsidRPr="000A02DB">
        <w:rPr>
          <w:color w:val="6918A0"/>
        </w:rPr>
        <w:t>Transform</w:t>
      </w:r>
    </w:p>
    <w:p w14:paraId="7F6E9F54" w14:textId="2DA2FC05" w:rsidR="007A153A" w:rsidRPr="000A02DB" w:rsidRDefault="007A153A" w:rsidP="00651914">
      <w:pPr>
        <w:pStyle w:val="NoSpacing"/>
        <w:spacing w:before="60" w:line="360" w:lineRule="auto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 xml:space="preserve">Wrote a </w:t>
      </w:r>
      <w:hyperlink r:id="rId9" w:history="1">
        <w:r w:rsidRPr="00846B30">
          <w:rPr>
            <w:rStyle w:val="Hyperlink"/>
            <w:sz w:val="24"/>
            <w:szCs w:val="24"/>
          </w:rPr>
          <w:t>Jupyter notebook</w:t>
        </w:r>
      </w:hyperlink>
      <w:r w:rsidRPr="000A02DB">
        <w:rPr>
          <w:color w:val="6918A0"/>
          <w:sz w:val="24"/>
          <w:szCs w:val="24"/>
        </w:rPr>
        <w:t xml:space="preserve"> python script to do the following clean up and transformation steps to the raw video games data obtained from the Extraction process:</w:t>
      </w:r>
    </w:p>
    <w:p w14:paraId="51E35093" w14:textId="77777777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>Deleted games without sales data</w:t>
      </w:r>
    </w:p>
    <w:p w14:paraId="1897095F" w14:textId="77777777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 xml:space="preserve">Removed unwanted columns and </w:t>
      </w:r>
      <w:r>
        <w:rPr>
          <w:color w:val="6918A0"/>
          <w:sz w:val="24"/>
          <w:szCs w:val="24"/>
        </w:rPr>
        <w:t>r</w:t>
      </w:r>
      <w:r w:rsidRPr="000A02DB">
        <w:rPr>
          <w:color w:val="6918A0"/>
          <w:sz w:val="24"/>
          <w:szCs w:val="24"/>
        </w:rPr>
        <w:t xml:space="preserve">enamed </w:t>
      </w:r>
      <w:r>
        <w:rPr>
          <w:color w:val="6918A0"/>
          <w:sz w:val="24"/>
          <w:szCs w:val="24"/>
        </w:rPr>
        <w:t xml:space="preserve">the </w:t>
      </w:r>
      <w:r w:rsidRPr="000A02DB">
        <w:rPr>
          <w:color w:val="6918A0"/>
          <w:sz w:val="24"/>
          <w:szCs w:val="24"/>
        </w:rPr>
        <w:t>columns</w:t>
      </w:r>
    </w:p>
    <w:p w14:paraId="754F3F8D" w14:textId="77777777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>Added Release year column</w:t>
      </w:r>
    </w:p>
    <w:p w14:paraId="7C45ED58" w14:textId="77777777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>Converted Release date values to date format</w:t>
      </w:r>
      <w:r>
        <w:rPr>
          <w:color w:val="6918A0"/>
          <w:sz w:val="24"/>
          <w:szCs w:val="24"/>
        </w:rPr>
        <w:t xml:space="preserve"> and </w:t>
      </w:r>
      <w:r w:rsidRPr="000A02DB">
        <w:rPr>
          <w:color w:val="6918A0"/>
          <w:sz w:val="24"/>
          <w:szCs w:val="24"/>
        </w:rPr>
        <w:t>Sales values to float format</w:t>
      </w:r>
    </w:p>
    <w:p w14:paraId="21AF432E" w14:textId="33489201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 xml:space="preserve">Wrote the transformed video games data into </w:t>
      </w:r>
      <w:hyperlink r:id="rId10" w:history="1">
        <w:r w:rsidRPr="00171C57">
          <w:rPr>
            <w:rStyle w:val="Hyperlink"/>
            <w:sz w:val="24"/>
            <w:szCs w:val="24"/>
          </w:rPr>
          <w:t>CSV file</w:t>
        </w:r>
      </w:hyperlink>
      <w:r w:rsidRPr="000A02DB">
        <w:rPr>
          <w:color w:val="6918A0"/>
          <w:sz w:val="24"/>
          <w:szCs w:val="24"/>
        </w:rPr>
        <w:t xml:space="preserve"> to be used for </w:t>
      </w:r>
      <w:r w:rsidR="00802928">
        <w:rPr>
          <w:color w:val="6918A0"/>
          <w:sz w:val="24"/>
          <w:szCs w:val="24"/>
        </w:rPr>
        <w:t xml:space="preserve">the </w:t>
      </w:r>
      <w:r w:rsidRPr="000A02DB">
        <w:rPr>
          <w:color w:val="6918A0"/>
          <w:sz w:val="24"/>
          <w:szCs w:val="24"/>
        </w:rPr>
        <w:t>Load process</w:t>
      </w:r>
    </w:p>
    <w:p w14:paraId="5BB0F913" w14:textId="77777777" w:rsidR="007A153A" w:rsidRPr="000A02DB" w:rsidRDefault="007A153A" w:rsidP="007A153A">
      <w:pPr>
        <w:pStyle w:val="Heading1"/>
        <w:ind w:right="1282"/>
        <w:rPr>
          <w:color w:val="6918A0"/>
          <w:sz w:val="24"/>
          <w:szCs w:val="24"/>
        </w:rPr>
      </w:pPr>
      <w:r w:rsidRPr="000A02DB">
        <w:rPr>
          <w:color w:val="6918A0"/>
        </w:rPr>
        <w:t>Load</w:t>
      </w:r>
    </w:p>
    <w:p w14:paraId="2F50450A" w14:textId="77777777" w:rsidR="007A153A" w:rsidRPr="000A02DB" w:rsidRDefault="007A153A" w:rsidP="00651914">
      <w:pPr>
        <w:pStyle w:val="NoSpacing"/>
        <w:spacing w:before="60" w:line="360" w:lineRule="auto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>Performed the following steps to Load the transformed video games data into PostgreSQL Database:</w:t>
      </w:r>
    </w:p>
    <w:p w14:paraId="35756321" w14:textId="25693255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 xml:space="preserve">Designed the database tables in normalized form and generated </w:t>
      </w:r>
      <w:hyperlink r:id="rId11" w:history="1">
        <w:r w:rsidRPr="00846B30">
          <w:rPr>
            <w:rStyle w:val="Hyperlink"/>
            <w:sz w:val="24"/>
            <w:szCs w:val="24"/>
          </w:rPr>
          <w:t>ERD</w:t>
        </w:r>
      </w:hyperlink>
    </w:p>
    <w:p w14:paraId="7368C24D" w14:textId="651D7D1A" w:rsidR="007A153A" w:rsidRPr="000A02DB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 xml:space="preserve">Created a </w:t>
      </w:r>
      <w:hyperlink r:id="rId12" w:history="1">
        <w:r w:rsidRPr="00846B30">
          <w:rPr>
            <w:rStyle w:val="Hyperlink"/>
            <w:sz w:val="24"/>
            <w:szCs w:val="24"/>
          </w:rPr>
          <w:t>SQL script</w:t>
        </w:r>
      </w:hyperlink>
      <w:r w:rsidRPr="000A02DB">
        <w:rPr>
          <w:color w:val="6918A0"/>
          <w:sz w:val="24"/>
          <w:szCs w:val="24"/>
        </w:rPr>
        <w:t xml:space="preserve"> for table creation in PostgreSQL</w:t>
      </w:r>
    </w:p>
    <w:p w14:paraId="14F2F199" w14:textId="39832268" w:rsidR="007A153A" w:rsidRPr="00CC26B4" w:rsidRDefault="007A153A" w:rsidP="00171C57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0A02DB">
        <w:rPr>
          <w:color w:val="6918A0"/>
          <w:sz w:val="24"/>
          <w:szCs w:val="24"/>
        </w:rPr>
        <w:t xml:space="preserve">Wrote a </w:t>
      </w:r>
      <w:hyperlink r:id="rId13" w:history="1">
        <w:r w:rsidRPr="00846B30">
          <w:rPr>
            <w:rStyle w:val="Hyperlink"/>
            <w:sz w:val="24"/>
            <w:szCs w:val="24"/>
          </w:rPr>
          <w:t>Jupyter notebook</w:t>
        </w:r>
      </w:hyperlink>
      <w:r w:rsidRPr="000A02DB">
        <w:rPr>
          <w:color w:val="6918A0"/>
          <w:sz w:val="24"/>
          <w:szCs w:val="24"/>
        </w:rPr>
        <w:t xml:space="preserve"> python script to split the transformed video games data into multiple dataframes and loaded them into PostgreSQL Database tables</w:t>
      </w:r>
    </w:p>
    <w:p w14:paraId="472B242B" w14:textId="77777777" w:rsidR="007A153A" w:rsidRPr="000A02DB" w:rsidRDefault="007A153A" w:rsidP="007A153A">
      <w:pPr>
        <w:pStyle w:val="Heading1"/>
        <w:ind w:right="1282"/>
        <w:rPr>
          <w:color w:val="6918A0"/>
        </w:rPr>
      </w:pPr>
      <w:r w:rsidRPr="000A02DB">
        <w:rPr>
          <w:color w:val="6918A0"/>
        </w:rPr>
        <w:t>Limitations</w:t>
      </w:r>
    </w:p>
    <w:p w14:paraId="61121876" w14:textId="4D765A69" w:rsidR="00021C04" w:rsidRPr="0052506A" w:rsidRDefault="007A153A" w:rsidP="0052506A">
      <w:pPr>
        <w:pStyle w:val="NoSpacing"/>
        <w:numPr>
          <w:ilvl w:val="0"/>
          <w:numId w:val="3"/>
        </w:numPr>
        <w:spacing w:before="60" w:after="60"/>
        <w:ind w:right="1080"/>
        <w:rPr>
          <w:color w:val="6918A0"/>
          <w:sz w:val="24"/>
          <w:szCs w:val="24"/>
        </w:rPr>
      </w:pPr>
      <w:r w:rsidRPr="00CC26B4">
        <w:rPr>
          <w:color w:val="6918A0"/>
          <w:sz w:val="24"/>
          <w:szCs w:val="24"/>
        </w:rPr>
        <w:t>Overall sales information for each game at the region/genre level only was available. Lack of sales history information for each game limits the analysis of sales fluctuation for each game over the years.</w:t>
      </w:r>
    </w:p>
    <w:sectPr w:rsidR="00021C04" w:rsidRPr="0052506A" w:rsidSect="007A15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7213F7"/>
    <w:multiLevelType w:val="hybridMultilevel"/>
    <w:tmpl w:val="52B8C170"/>
    <w:lvl w:ilvl="0" w:tplc="0409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" w15:restartNumberingAfterBreak="0">
    <w:nsid w:val="35D55C07"/>
    <w:multiLevelType w:val="hybridMultilevel"/>
    <w:tmpl w:val="3536BE5E"/>
    <w:lvl w:ilvl="0" w:tplc="8D244930">
      <w:numFmt w:val="bullet"/>
      <w:lvlText w:val="-"/>
      <w:lvlJc w:val="left"/>
      <w:pPr>
        <w:ind w:left="690" w:hanging="360"/>
      </w:pPr>
      <w:rPr>
        <w:rFonts w:ascii="Microsoft Sans Serif" w:eastAsiaTheme="minorHAnsi" w:hAnsi="Microsoft Sans Serif" w:cs="Microsoft Sans Serif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427D7430"/>
    <w:multiLevelType w:val="hybridMultilevel"/>
    <w:tmpl w:val="346C5F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displayBackgroundShape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ytTS2MDQ2NLcwszRT0lEKTi0uzszPAykwqgUAQwZ2jCwAAAA="/>
  </w:docVars>
  <w:rsids>
    <w:rsidRoot w:val="002B7D2D"/>
    <w:rsid w:val="000022E4"/>
    <w:rsid w:val="00021C04"/>
    <w:rsid w:val="00034605"/>
    <w:rsid w:val="000B4502"/>
    <w:rsid w:val="00104080"/>
    <w:rsid w:val="001244A1"/>
    <w:rsid w:val="00171C57"/>
    <w:rsid w:val="0017769D"/>
    <w:rsid w:val="002B7D2D"/>
    <w:rsid w:val="00392FA9"/>
    <w:rsid w:val="00403E7E"/>
    <w:rsid w:val="004555C6"/>
    <w:rsid w:val="004A46D7"/>
    <w:rsid w:val="00515218"/>
    <w:rsid w:val="0052506A"/>
    <w:rsid w:val="00536738"/>
    <w:rsid w:val="005D2927"/>
    <w:rsid w:val="00651914"/>
    <w:rsid w:val="00690482"/>
    <w:rsid w:val="007146CE"/>
    <w:rsid w:val="00714AA5"/>
    <w:rsid w:val="00745C53"/>
    <w:rsid w:val="00773091"/>
    <w:rsid w:val="00775B1C"/>
    <w:rsid w:val="007A153A"/>
    <w:rsid w:val="007B3CB4"/>
    <w:rsid w:val="007D0726"/>
    <w:rsid w:val="00802928"/>
    <w:rsid w:val="0083600B"/>
    <w:rsid w:val="00846B30"/>
    <w:rsid w:val="009D5D30"/>
    <w:rsid w:val="00A1111B"/>
    <w:rsid w:val="00AF0F57"/>
    <w:rsid w:val="00BB13BB"/>
    <w:rsid w:val="00BF38BA"/>
    <w:rsid w:val="00C7639B"/>
    <w:rsid w:val="00D76AB2"/>
    <w:rsid w:val="00D823FA"/>
    <w:rsid w:val="00DE1904"/>
    <w:rsid w:val="00F3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eb5f5,#d299f1,#e47de7,#e821fe,#a42ae7"/>
    </o:shapedefaults>
    <o:shapelayout v:ext="edit">
      <o:idmap v:ext="edit" data="1"/>
    </o:shapelayout>
  </w:shapeDefaults>
  <w:decimalSymbol w:val="."/>
  <w:listSeparator w:val=","/>
  <w14:docId w14:val="1932298A"/>
  <w15:chartTrackingRefBased/>
  <w15:docId w15:val="{A9FFF210-96E5-4485-BB93-28790F89E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0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0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0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4080"/>
    <w:pPr>
      <w:spacing w:after="0" w:line="240" w:lineRule="auto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080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104080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4080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NoSpacing">
    <w:name w:val="No Spacing"/>
    <w:uiPriority w:val="1"/>
    <w:qFormat/>
    <w:rsid w:val="000B450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0408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table" w:styleId="TableGrid">
    <w:name w:val="Table Grid"/>
    <w:basedOn w:val="TableNormal"/>
    <w:uiPriority w:val="39"/>
    <w:rsid w:val="001244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04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4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0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shaakumaar/Video_Games_Sales_Analysis_ETL/blob/main/Output/Extracted_video_games_data.csv" TargetMode="External"/><Relationship Id="rId13" Type="http://schemas.openxmlformats.org/officeDocument/2006/relationships/hyperlink" Target="https://github.com/ushaakumaar/Video_Games_Sales_Analysis_ETL/blob/main/Load.ipynb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ushaakumaar/Video_Games_Sales_Analysis_ETL/blob/main/Extract.ipynb" TargetMode="External"/><Relationship Id="rId12" Type="http://schemas.openxmlformats.org/officeDocument/2006/relationships/hyperlink" Target="https://github.com/ushaakumaar/Video_Games_Sales_Analysis_ETL/blob/main/Data_Engineering/schema.sq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vgchartz.com" TargetMode="External"/><Relationship Id="rId11" Type="http://schemas.openxmlformats.org/officeDocument/2006/relationships/hyperlink" Target="https://github.com/ushaakumaar/Video_Games_Sales_Analysis_ETL/blob/main/Data_Modeling/ERD.png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ushaakumaar/Video_Games_Sales_Analysis_ETL/blob/main/Output/Transformed_video_games_data.csv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ushaakumaar/Video_Games_Sales_Analysis_ETL/blob/main/Transform.ipynb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iki\AppData\Roaming\Microsoft\Templates\Report%20(Urban%20theme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Franklin Gothic Heavy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(Urban theme)</Template>
  <TotalTime>38</TotalTime>
  <Pages>2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reiki</dc:creator>
  <cp:keywords/>
  <dc:description/>
  <cp:lastModifiedBy>Usha</cp:lastModifiedBy>
  <cp:revision>80</cp:revision>
  <dcterms:created xsi:type="dcterms:W3CDTF">2020-12-01T04:28:00Z</dcterms:created>
  <dcterms:modified xsi:type="dcterms:W3CDTF">2020-12-01T05:06:00Z</dcterms:modified>
</cp:coreProperties>
</file>